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3CAD3799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5125A607" w14:textId="0F641D8A" w:rsidR="001B2ABD" w:rsidRDefault="00257488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37C47E62" wp14:editId="7887997A">
                  <wp:extent cx="1576070" cy="2003526"/>
                  <wp:effectExtent l="0" t="0" r="5080" b="0"/>
                  <wp:docPr id="453291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291868" name="Picture 45329186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468" cy="2014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2C5F36A2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619F708A" w14:textId="30933BAD" w:rsidR="001B2ABD" w:rsidRPr="006E169B" w:rsidRDefault="006E169B" w:rsidP="00257488">
            <w:pPr>
              <w:rPr>
                <w:rFonts w:ascii="Britannic Bold" w:hAnsi="Britannic Bold"/>
                <w:b/>
                <w:bCs/>
                <w:sz w:val="80"/>
                <w:szCs w:val="80"/>
              </w:rPr>
            </w:pPr>
            <w:r w:rsidRPr="006E169B">
              <w:rPr>
                <w:rFonts w:ascii="Britannic Bold" w:hAnsi="Britannic Bold"/>
                <w:b/>
                <w:bCs/>
                <w:sz w:val="80"/>
                <w:szCs w:val="80"/>
              </w:rPr>
              <w:t>MECHANICAL ENGINEERING</w:t>
            </w:r>
          </w:p>
        </w:tc>
      </w:tr>
      <w:tr w:rsidR="001B2ABD" w14:paraId="05B8DF73" w14:textId="77777777" w:rsidTr="001B2ABD">
        <w:tc>
          <w:tcPr>
            <w:tcW w:w="3600" w:type="dxa"/>
          </w:tcPr>
          <w:sdt>
            <w:sdtPr>
              <w:id w:val="-1711873194"/>
              <w:placeholder>
                <w:docPart w:val="3712BA73DBCA47F99DCD0E24E2156598"/>
              </w:placeholder>
              <w:temporary/>
              <w:showingPlcHdr/>
              <w15:appearance w15:val="hidden"/>
            </w:sdtPr>
            <w:sdtContent>
              <w:p w14:paraId="5C3ABDC6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0DBFFB24" w14:textId="31804A31" w:rsidR="00036450" w:rsidRPr="006E169B" w:rsidRDefault="006E169B" w:rsidP="006E169B">
            <w:pPr>
              <w:rPr>
                <w:b/>
                <w:bCs/>
              </w:rPr>
            </w:pPr>
            <w:proofErr w:type="gramStart"/>
            <w:r w:rsidRPr="006E169B">
              <w:rPr>
                <w:b/>
                <w:bCs/>
              </w:rPr>
              <w:t>NAME:-</w:t>
            </w:r>
            <w:proofErr w:type="gramEnd"/>
            <w:r w:rsidRPr="006E169B">
              <w:rPr>
                <w:b/>
                <w:bCs/>
              </w:rPr>
              <w:t xml:space="preserve"> ZALA JOGAJI SHIVSANG</w:t>
            </w:r>
          </w:p>
          <w:p w14:paraId="3B036D6A" w14:textId="629FAB87" w:rsidR="006E169B" w:rsidRPr="006E169B" w:rsidRDefault="006E169B" w:rsidP="006E169B">
            <w:pPr>
              <w:rPr>
                <w:b/>
                <w:bCs/>
              </w:rPr>
            </w:pPr>
            <w:proofErr w:type="gramStart"/>
            <w:r w:rsidRPr="006E169B">
              <w:rPr>
                <w:b/>
                <w:bCs/>
              </w:rPr>
              <w:t>GENDER:-</w:t>
            </w:r>
            <w:proofErr w:type="gramEnd"/>
            <w:r w:rsidRPr="006E169B">
              <w:rPr>
                <w:b/>
                <w:bCs/>
              </w:rPr>
              <w:t xml:space="preserve"> MAL</w:t>
            </w:r>
            <w:r>
              <w:rPr>
                <w:b/>
                <w:bCs/>
              </w:rPr>
              <w:t>E</w:t>
            </w:r>
          </w:p>
          <w:p w14:paraId="775D8A4B" w14:textId="295298BB" w:rsidR="006E169B" w:rsidRPr="006E169B" w:rsidRDefault="006E169B" w:rsidP="006E169B">
            <w:pPr>
              <w:rPr>
                <w:b/>
                <w:bCs/>
              </w:rPr>
            </w:pPr>
            <w:proofErr w:type="gramStart"/>
            <w:r w:rsidRPr="006E169B">
              <w:rPr>
                <w:b/>
                <w:bCs/>
              </w:rPr>
              <w:t>DOB:-</w:t>
            </w:r>
            <w:proofErr w:type="gramEnd"/>
            <w:r w:rsidRPr="006E169B">
              <w:rPr>
                <w:b/>
                <w:bCs/>
              </w:rPr>
              <w:t>11/07/2001</w:t>
            </w:r>
          </w:p>
          <w:p w14:paraId="5B23DBA6" w14:textId="616322F6" w:rsidR="006E169B" w:rsidRPr="006E169B" w:rsidRDefault="006E169B" w:rsidP="006E169B">
            <w:pPr>
              <w:rPr>
                <w:b/>
                <w:bCs/>
              </w:rPr>
            </w:pPr>
            <w:proofErr w:type="gramStart"/>
            <w:r w:rsidRPr="006E169B">
              <w:rPr>
                <w:b/>
                <w:bCs/>
              </w:rPr>
              <w:t>LANGUAGE:-</w:t>
            </w:r>
            <w:proofErr w:type="gramEnd"/>
            <w:r w:rsidRPr="006E169B">
              <w:rPr>
                <w:b/>
                <w:bCs/>
              </w:rPr>
              <w:t xml:space="preserve"> </w:t>
            </w:r>
            <w:proofErr w:type="gramStart"/>
            <w:r w:rsidRPr="006E169B">
              <w:rPr>
                <w:b/>
                <w:bCs/>
              </w:rPr>
              <w:t>HINDI,ENGLISH</w:t>
            </w:r>
            <w:proofErr w:type="gramEnd"/>
            <w:r w:rsidRPr="006E169B">
              <w:rPr>
                <w:b/>
                <w:bCs/>
              </w:rPr>
              <w:t>,GUJRATI</w:t>
            </w:r>
          </w:p>
          <w:p w14:paraId="191253FF" w14:textId="77777777" w:rsidR="00036450" w:rsidRPr="006E169B" w:rsidRDefault="00036450" w:rsidP="00036450">
            <w:pPr>
              <w:rPr>
                <w:b/>
                <w:bCs/>
              </w:rPr>
            </w:pPr>
          </w:p>
          <w:sdt>
            <w:sdtPr>
              <w:id w:val="-1954003311"/>
              <w:placeholder>
                <w:docPart w:val="D9E03CE51B5B46F0B541B3100647A9CB"/>
              </w:placeholder>
              <w:temporary/>
              <w:showingPlcHdr/>
              <w15:appearance w15:val="hidden"/>
            </w:sdtPr>
            <w:sdtContent>
              <w:p w14:paraId="6F2D0ECA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rPr>
                <w:b/>
                <w:bCs/>
              </w:rPr>
              <w:id w:val="1111563247"/>
              <w:placeholder>
                <w:docPart w:val="61763CC7656B4E669729602A41A05D3D"/>
              </w:placeholder>
              <w:temporary/>
              <w:showingPlcHdr/>
              <w15:appearance w15:val="hidden"/>
            </w:sdtPr>
            <w:sdtContent>
              <w:p w14:paraId="2E9D3B38" w14:textId="77777777" w:rsidR="004D3011" w:rsidRPr="006E169B" w:rsidRDefault="004D3011" w:rsidP="004D3011">
                <w:pPr>
                  <w:rPr>
                    <w:b/>
                    <w:bCs/>
                  </w:rPr>
                </w:pPr>
                <w:r w:rsidRPr="006E169B">
                  <w:rPr>
                    <w:b/>
                    <w:bCs/>
                  </w:rPr>
                  <w:t>PHONE:</w:t>
                </w:r>
              </w:p>
            </w:sdtContent>
          </w:sdt>
          <w:p w14:paraId="60F5931B" w14:textId="11B33588" w:rsidR="004D3011" w:rsidRPr="006E169B" w:rsidRDefault="00485ADA" w:rsidP="004D3011">
            <w:pPr>
              <w:rPr>
                <w:b/>
                <w:bCs/>
              </w:rPr>
            </w:pPr>
            <w:r w:rsidRPr="006E169B">
              <w:rPr>
                <w:b/>
                <w:bCs/>
              </w:rPr>
              <w:t>9723720984</w:t>
            </w:r>
          </w:p>
          <w:p w14:paraId="481962C0" w14:textId="77777777" w:rsidR="004D3011" w:rsidRPr="006E169B" w:rsidRDefault="004D3011" w:rsidP="004D3011">
            <w:pPr>
              <w:rPr>
                <w:b/>
                <w:bCs/>
              </w:rPr>
            </w:pPr>
          </w:p>
          <w:sdt>
            <w:sdtPr>
              <w:rPr>
                <w:b/>
                <w:bCs/>
              </w:rPr>
              <w:id w:val="-240260293"/>
              <w:placeholder>
                <w:docPart w:val="518F865725F648A193FAF68173963655"/>
              </w:placeholder>
              <w:temporary/>
              <w:showingPlcHdr/>
              <w15:appearance w15:val="hidden"/>
            </w:sdtPr>
            <w:sdtContent>
              <w:p w14:paraId="45EADA13" w14:textId="77777777" w:rsidR="004D3011" w:rsidRPr="006E169B" w:rsidRDefault="004D3011" w:rsidP="004D3011">
                <w:pPr>
                  <w:rPr>
                    <w:b/>
                    <w:bCs/>
                  </w:rPr>
                </w:pPr>
                <w:r w:rsidRPr="006E169B">
                  <w:rPr>
                    <w:b/>
                    <w:bCs/>
                  </w:rPr>
                  <w:t>EMAIL:</w:t>
                </w:r>
              </w:p>
            </w:sdtContent>
          </w:sdt>
          <w:p w14:paraId="5DBCEC15" w14:textId="38263245" w:rsidR="00036450" w:rsidRPr="006E169B" w:rsidRDefault="00485ADA" w:rsidP="004D3011">
            <w:pPr>
              <w:rPr>
                <w:rStyle w:val="Hyperlink"/>
                <w:b/>
                <w:bCs/>
              </w:rPr>
            </w:pPr>
            <w:r w:rsidRPr="006E169B">
              <w:rPr>
                <w:b/>
                <w:bCs/>
              </w:rPr>
              <w:t>ZALAJOGAJI@GMAIL.COM</w:t>
            </w:r>
          </w:p>
          <w:sdt>
            <w:sdtPr>
              <w:id w:val="-1444214663"/>
              <w:placeholder>
                <w:docPart w:val="859355476718405BBFADE252E15DE9C8"/>
              </w:placeholder>
              <w:temporary/>
              <w:showingPlcHdr/>
              <w15:appearance w15:val="hidden"/>
            </w:sdtPr>
            <w:sdtContent>
              <w:p w14:paraId="33B9D206" w14:textId="77777777" w:rsidR="004D3011" w:rsidRPr="00CB0055" w:rsidRDefault="00CB0055" w:rsidP="00CB0055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p w14:paraId="7ABAF556" w14:textId="371CBD79" w:rsidR="004D3011" w:rsidRPr="006E169B" w:rsidRDefault="00485ADA" w:rsidP="004D3011">
            <w:pPr>
              <w:rPr>
                <w:b/>
                <w:bCs/>
              </w:rPr>
            </w:pPr>
            <w:r w:rsidRPr="006E169B">
              <w:rPr>
                <w:b/>
                <w:bCs/>
              </w:rPr>
              <w:t>READING</w:t>
            </w:r>
          </w:p>
          <w:p w14:paraId="7162D72E" w14:textId="39D53CF2" w:rsidR="004D3011" w:rsidRPr="006E169B" w:rsidRDefault="00485ADA" w:rsidP="004D3011">
            <w:pPr>
              <w:rPr>
                <w:b/>
                <w:bCs/>
              </w:rPr>
            </w:pPr>
            <w:r w:rsidRPr="006E169B">
              <w:rPr>
                <w:b/>
                <w:bCs/>
              </w:rPr>
              <w:t>PLAYING</w:t>
            </w:r>
          </w:p>
          <w:p w14:paraId="77E5F220" w14:textId="165C6187" w:rsidR="004D3011" w:rsidRPr="006E169B" w:rsidRDefault="00485ADA" w:rsidP="004D3011">
            <w:pPr>
              <w:rPr>
                <w:b/>
                <w:bCs/>
              </w:rPr>
            </w:pPr>
            <w:r w:rsidRPr="006E169B">
              <w:rPr>
                <w:b/>
                <w:bCs/>
              </w:rPr>
              <w:t>TRAVELING</w:t>
            </w:r>
          </w:p>
          <w:p w14:paraId="4B869D8D" w14:textId="1C33D89E" w:rsidR="004D3011" w:rsidRPr="004D3011" w:rsidRDefault="00485ADA" w:rsidP="004D3011">
            <w:r w:rsidRPr="006E169B">
              <w:rPr>
                <w:b/>
                <w:bCs/>
              </w:rPr>
              <w:t>GAMING</w:t>
            </w:r>
          </w:p>
        </w:tc>
        <w:tc>
          <w:tcPr>
            <w:tcW w:w="720" w:type="dxa"/>
          </w:tcPr>
          <w:p w14:paraId="065701AB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0A64BB2ED38D4A419F465D03D0CB6D06"/>
              </w:placeholder>
              <w:temporary/>
              <w:showingPlcHdr/>
              <w15:appearance w15:val="hidden"/>
            </w:sdtPr>
            <w:sdtContent>
              <w:p w14:paraId="52E7AF9F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20B2C96D" w14:textId="5D0420F5" w:rsidR="00036450" w:rsidRDefault="00BF3B25" w:rsidP="00BF3B25">
            <w:pPr>
              <w:pStyle w:val="Heading4"/>
            </w:pPr>
            <w:r>
              <w:t xml:space="preserve">PIONEER </w:t>
            </w:r>
            <w:proofErr w:type="gramStart"/>
            <w:r>
              <w:t>SCHOOL,PATAN</w:t>
            </w:r>
            <w:proofErr w:type="gramEnd"/>
          </w:p>
          <w:p w14:paraId="7742D63E" w14:textId="13F4BA02" w:rsidR="00BF3B25" w:rsidRDefault="00BF3B25" w:rsidP="00BF3B25">
            <w:r>
              <w:t>MARCH 2016</w:t>
            </w:r>
          </w:p>
          <w:p w14:paraId="4B90FE75" w14:textId="57CD3A4F" w:rsidR="00BF3B25" w:rsidRPr="00BF3B25" w:rsidRDefault="00BF3B25" w:rsidP="00BF3B25">
            <w:proofErr w:type="gramStart"/>
            <w:r>
              <w:t>STD:-</w:t>
            </w:r>
            <w:proofErr w:type="gramEnd"/>
            <w:r>
              <w:t>10</w:t>
            </w:r>
          </w:p>
          <w:p w14:paraId="05E623F5" w14:textId="7BEF3EEE" w:rsidR="004D3011" w:rsidRDefault="00BF3B25" w:rsidP="00036450">
            <w:r>
              <w:t>64.5%</w:t>
            </w:r>
          </w:p>
          <w:p w14:paraId="68FE1ACF" w14:textId="77777777" w:rsidR="00036450" w:rsidRDefault="00036450" w:rsidP="00036450"/>
          <w:p w14:paraId="775768DD" w14:textId="5F22B166" w:rsidR="00036450" w:rsidRPr="00B359E4" w:rsidRDefault="00BF3B25" w:rsidP="00B359E4">
            <w:pPr>
              <w:pStyle w:val="Heading4"/>
            </w:pPr>
            <w:proofErr w:type="gramStart"/>
            <w:r>
              <w:t>M.L.I.D.S,BHANDU</w:t>
            </w:r>
            <w:proofErr w:type="gramEnd"/>
          </w:p>
          <w:p w14:paraId="6F5ED52D" w14:textId="26E70DE6" w:rsidR="00036450" w:rsidRPr="00B359E4" w:rsidRDefault="00BF3B25" w:rsidP="00B359E4">
            <w:pPr>
              <w:pStyle w:val="Date"/>
            </w:pPr>
            <w:r>
              <w:t>2016</w:t>
            </w:r>
            <w:r w:rsidR="00036450" w:rsidRPr="00B359E4">
              <w:t xml:space="preserve"> - </w:t>
            </w:r>
            <w:r>
              <w:t>2019</w:t>
            </w:r>
          </w:p>
          <w:p w14:paraId="242518F5" w14:textId="439615CE" w:rsidR="00036450" w:rsidRDefault="00BF3B25" w:rsidP="00036450">
            <w:r>
              <w:t>6.26 CGPA</w:t>
            </w:r>
          </w:p>
          <w:sdt>
            <w:sdtPr>
              <w:id w:val="1001553383"/>
              <w:placeholder>
                <w:docPart w:val="6017866C90384B839A86E6A745C3597C"/>
              </w:placeholder>
              <w:temporary/>
              <w:showingPlcHdr/>
              <w15:appearance w15:val="hidden"/>
            </w:sdtPr>
            <w:sdtContent>
              <w:p w14:paraId="3E3B415A" w14:textId="77777777" w:rsidR="00036450" w:rsidRDefault="00036450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06433679" w14:textId="3728F57E" w:rsidR="005233F8" w:rsidRDefault="005233F8" w:rsidP="00B359E4">
            <w:pPr>
              <w:pStyle w:val="Heading4"/>
            </w:pPr>
            <w:r>
              <w:t xml:space="preserve">SAGAR POLYFILM PVT LTD, </w:t>
            </w:r>
            <w:proofErr w:type="gramStart"/>
            <w:r>
              <w:t>MANDALI(</w:t>
            </w:r>
            <w:proofErr w:type="gramEnd"/>
            <w:r>
              <w:t>QUALITY INSPECTOR)</w:t>
            </w:r>
          </w:p>
          <w:p w14:paraId="7E8B71D7" w14:textId="72147EEB" w:rsidR="005233F8" w:rsidRDefault="005233F8" w:rsidP="005233F8">
            <w:r>
              <w:t>1 AUG 2025 TO    PRESENT</w:t>
            </w:r>
          </w:p>
          <w:p w14:paraId="564D2069" w14:textId="0DF74E69" w:rsidR="005233F8" w:rsidRPr="005233F8" w:rsidRDefault="005233F8" w:rsidP="005233F8">
            <w:proofErr w:type="gramStart"/>
            <w:r>
              <w:t>MEASURING,QUALITY</w:t>
            </w:r>
            <w:proofErr w:type="gramEnd"/>
            <w:r>
              <w:t xml:space="preserve"> CHECKUNG</w:t>
            </w:r>
          </w:p>
          <w:p w14:paraId="5B110C53" w14:textId="77777777" w:rsidR="005233F8" w:rsidRDefault="005233F8" w:rsidP="00B359E4">
            <w:pPr>
              <w:pStyle w:val="Heading4"/>
            </w:pPr>
          </w:p>
          <w:p w14:paraId="0246E514" w14:textId="5B8D6964" w:rsidR="00036450" w:rsidRDefault="008D24DC" w:rsidP="00B359E4">
            <w:pPr>
              <w:pStyle w:val="Heading4"/>
              <w:rPr>
                <w:bCs/>
              </w:rPr>
            </w:pPr>
            <w:r>
              <w:t xml:space="preserve">NYK AUTOLOGISTICS PVT </w:t>
            </w:r>
            <w:proofErr w:type="gramStart"/>
            <w:r>
              <w:t>LTD,BECHRAJI</w:t>
            </w:r>
            <w:proofErr w:type="gramEnd"/>
            <w:r w:rsidR="00036450">
              <w:t xml:space="preserve"> </w:t>
            </w:r>
            <w:r w:rsidR="00036450" w:rsidRPr="00036450">
              <w:t xml:space="preserve"> </w:t>
            </w:r>
            <w:r>
              <w:t>(QUALITY INSPECT</w:t>
            </w:r>
            <w:r w:rsidR="005233F8">
              <w:t>O</w:t>
            </w:r>
            <w:r>
              <w:t>R)</w:t>
            </w:r>
          </w:p>
          <w:p w14:paraId="74CED966" w14:textId="7524F166" w:rsidR="00036450" w:rsidRPr="00036450" w:rsidRDefault="008D24DC" w:rsidP="00B359E4">
            <w:pPr>
              <w:pStyle w:val="Date"/>
            </w:pPr>
            <w:r>
              <w:t xml:space="preserve">1JAN 2023 </w:t>
            </w:r>
            <w:r w:rsidR="00036450" w:rsidRPr="00036450">
              <w:t>–</w:t>
            </w:r>
            <w:r>
              <w:t>31JULY 2025</w:t>
            </w:r>
          </w:p>
          <w:p w14:paraId="3E77138C" w14:textId="3C80E98F" w:rsidR="00036450" w:rsidRDefault="008D24DC" w:rsidP="00036450">
            <w:r>
              <w:t xml:space="preserve">QUALITY </w:t>
            </w:r>
            <w:proofErr w:type="gramStart"/>
            <w:r>
              <w:t>ASSURANCE,VEHICLE</w:t>
            </w:r>
            <w:proofErr w:type="gramEnd"/>
            <w:r>
              <w:t xml:space="preserve"> ALL PARTS CHECK AND MEASURE BY QUALITY </w:t>
            </w:r>
            <w:proofErr w:type="gramStart"/>
            <w:r>
              <w:t>TOOL ,USING</w:t>
            </w:r>
            <w:proofErr w:type="gramEnd"/>
            <w:r>
              <w:t xml:space="preserve"> 7 QC TOOL,5</w:t>
            </w:r>
            <w:proofErr w:type="gramStart"/>
            <w:r>
              <w:t>S,KAIZEN</w:t>
            </w:r>
            <w:proofErr w:type="gramEnd"/>
            <w:r>
              <w:t>,RESPONSIBLE TEAMWORK.</w:t>
            </w:r>
            <w:r w:rsidR="00036450" w:rsidRPr="00036450">
              <w:t xml:space="preserve"> </w:t>
            </w:r>
          </w:p>
          <w:p w14:paraId="7935A537" w14:textId="77777777" w:rsidR="004D3011" w:rsidRDefault="004D3011" w:rsidP="00036450"/>
          <w:p w14:paraId="1A103A80" w14:textId="34B88433" w:rsidR="004D3011" w:rsidRPr="004D3011" w:rsidRDefault="008D24DC" w:rsidP="00B359E4">
            <w:pPr>
              <w:pStyle w:val="Heading4"/>
              <w:rPr>
                <w:bCs/>
              </w:rPr>
            </w:pPr>
            <w:r>
              <w:t xml:space="preserve">SUZUKI MOTOR GUJRATPVT </w:t>
            </w:r>
            <w:proofErr w:type="gramStart"/>
            <w:r>
              <w:t>LTD,BECHRAJI</w:t>
            </w:r>
            <w:proofErr w:type="gramEnd"/>
            <w:r w:rsidR="004D3011" w:rsidRPr="004D3011">
              <w:t xml:space="preserve"> </w:t>
            </w:r>
            <w:r>
              <w:t xml:space="preserve">(VEHICLE INSPECTION) </w:t>
            </w:r>
          </w:p>
          <w:p w14:paraId="7BA0FC5D" w14:textId="4B44D03F" w:rsidR="004D3011" w:rsidRPr="004D3011" w:rsidRDefault="008D24DC" w:rsidP="00B359E4">
            <w:pPr>
              <w:pStyle w:val="Date"/>
            </w:pPr>
            <w:r>
              <w:t>20JULY 2020</w:t>
            </w:r>
            <w:r w:rsidR="004D3011" w:rsidRPr="004D3011">
              <w:t>–</w:t>
            </w:r>
            <w:r>
              <w:t>4 FEB 2021</w:t>
            </w:r>
          </w:p>
          <w:p w14:paraId="57424709" w14:textId="77777777" w:rsidR="008D24DC" w:rsidRDefault="008D24DC" w:rsidP="004D3011">
            <w:r>
              <w:t xml:space="preserve">VEHICLE INSPECTION </w:t>
            </w:r>
            <w:proofErr w:type="gramStart"/>
            <w:r>
              <w:t>OPERATUION,QUALITY</w:t>
            </w:r>
            <w:proofErr w:type="gramEnd"/>
            <w:r>
              <w:t xml:space="preserve"> ISSUE RESOLVING,</w:t>
            </w:r>
          </w:p>
          <w:p w14:paraId="69FE8101" w14:textId="4C69F6BB" w:rsidR="004D3011" w:rsidRPr="004D3011" w:rsidRDefault="008D24DC" w:rsidP="004D3011">
            <w:r>
              <w:t>VEHICLE MEASURMENT GAP IN VERNIER CALIPER.</w:t>
            </w:r>
            <w:r w:rsidR="00036450" w:rsidRPr="004D3011">
              <w:t xml:space="preserve"> </w:t>
            </w:r>
          </w:p>
          <w:p w14:paraId="63A80211" w14:textId="77777777" w:rsidR="004D3011" w:rsidRDefault="004D3011" w:rsidP="00036450"/>
          <w:p w14:paraId="3F6425EF" w14:textId="541404B8" w:rsidR="004D3011" w:rsidRPr="004D3011" w:rsidRDefault="008D24DC" w:rsidP="00B359E4">
            <w:pPr>
              <w:pStyle w:val="Heading4"/>
              <w:rPr>
                <w:bCs/>
              </w:rPr>
            </w:pPr>
            <w:r>
              <w:t xml:space="preserve">HONDA MOTORCYCLE PVT </w:t>
            </w:r>
            <w:proofErr w:type="gramStart"/>
            <w:r>
              <w:t>LTD,VITHLAPUR</w:t>
            </w:r>
            <w:proofErr w:type="gramEnd"/>
            <w:r w:rsidR="004D3011" w:rsidRPr="004D3011">
              <w:t xml:space="preserve">  </w:t>
            </w:r>
            <w:r>
              <w:t>(LINE MAN)</w:t>
            </w:r>
          </w:p>
          <w:p w14:paraId="001020EA" w14:textId="4C456F1C" w:rsidR="004D3011" w:rsidRPr="004D3011" w:rsidRDefault="008D24DC" w:rsidP="00B359E4">
            <w:pPr>
              <w:pStyle w:val="Date"/>
            </w:pPr>
            <w:r>
              <w:t>(1 JULY 2019 TO 2021)</w:t>
            </w:r>
            <w:proofErr w:type="gramStart"/>
            <w:r w:rsidR="004D3011" w:rsidRPr="004D3011">
              <w:t>–</w:t>
            </w:r>
            <w:r>
              <w:t>(</w:t>
            </w:r>
            <w:proofErr w:type="gramEnd"/>
            <w:r>
              <w:t>MAR 2021 TO DEC 2022)</w:t>
            </w:r>
          </w:p>
          <w:p w14:paraId="386C41E0" w14:textId="77777777" w:rsidR="008D24DC" w:rsidRDefault="008D24DC" w:rsidP="004D3011"/>
          <w:p w14:paraId="63FDBBB2" w14:textId="5C230FD8" w:rsidR="004D3011" w:rsidRDefault="008D24DC" w:rsidP="00036450">
            <w:r>
              <w:t>QUALITY</w:t>
            </w:r>
          </w:p>
          <w:p w14:paraId="1B58C869" w14:textId="74672852" w:rsidR="008D24DC" w:rsidRDefault="008D24DC" w:rsidP="00036450">
            <w:r>
              <w:t>PARTS UNLOADING</w:t>
            </w:r>
          </w:p>
          <w:p w14:paraId="16D090DA" w14:textId="01F26A0C" w:rsidR="008D24DC" w:rsidRDefault="008D24DC" w:rsidP="00036450">
            <w:r>
              <w:t>REWORK PART</w:t>
            </w:r>
          </w:p>
          <w:p w14:paraId="2A0AD5A1" w14:textId="597F2311" w:rsidR="008D24DC" w:rsidRDefault="008D24DC" w:rsidP="00036450">
            <w:r>
              <w:t>MAIN PANEL CANTROL</w:t>
            </w:r>
          </w:p>
          <w:sdt>
            <w:sdtPr>
              <w:id w:val="1669594239"/>
              <w:placeholder>
                <w:docPart w:val="7066901A704944979307718F3F7B209A"/>
              </w:placeholder>
              <w:temporary/>
              <w:showingPlcHdr/>
              <w15:appearance w15:val="hidden"/>
            </w:sdtPr>
            <w:sdtContent>
              <w:p w14:paraId="181691C6" w14:textId="77777777" w:rsidR="00036450" w:rsidRDefault="00180329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34E30EBB" w14:textId="16EC5EC0" w:rsidR="00036450" w:rsidRPr="00257488" w:rsidRDefault="00036450" w:rsidP="00257488">
            <w:pPr>
              <w:pStyle w:val="ListParagraph"/>
              <w:numPr>
                <w:ilvl w:val="0"/>
                <w:numId w:val="1"/>
              </w:numPr>
              <w:rPr>
                <w:color w:val="FFFFFF" w:themeColor="background1"/>
              </w:rPr>
            </w:pPr>
          </w:p>
        </w:tc>
      </w:tr>
    </w:tbl>
    <w:p w14:paraId="2060E525" w14:textId="06980199" w:rsidR="00000000" w:rsidRPr="006E169B" w:rsidRDefault="00257488" w:rsidP="00257488">
      <w:pPr>
        <w:pStyle w:val="ListParagraph"/>
        <w:numPr>
          <w:ilvl w:val="0"/>
          <w:numId w:val="2"/>
        </w:numPr>
        <w:tabs>
          <w:tab w:val="left" w:pos="4680"/>
        </w:tabs>
        <w:rPr>
          <w:b/>
          <w:bCs/>
        </w:rPr>
      </w:pPr>
      <w:r w:rsidRPr="006E169B">
        <w:rPr>
          <w:b/>
          <w:bCs/>
        </w:rPr>
        <w:t>PROBLEM SOLVING</w:t>
      </w:r>
    </w:p>
    <w:p w14:paraId="6732C927" w14:textId="5617CA8D" w:rsidR="00257488" w:rsidRPr="006E169B" w:rsidRDefault="00257488" w:rsidP="00257488">
      <w:pPr>
        <w:pStyle w:val="ListParagraph"/>
        <w:numPr>
          <w:ilvl w:val="0"/>
          <w:numId w:val="2"/>
        </w:numPr>
        <w:tabs>
          <w:tab w:val="left" w:pos="4680"/>
        </w:tabs>
        <w:rPr>
          <w:b/>
          <w:bCs/>
        </w:rPr>
      </w:pPr>
      <w:r w:rsidRPr="006E169B">
        <w:rPr>
          <w:b/>
          <w:bCs/>
        </w:rPr>
        <w:t>SAFETY FIRST QUALITY MUST</w:t>
      </w:r>
    </w:p>
    <w:p w14:paraId="249D66CA" w14:textId="06B1D573" w:rsidR="00257488" w:rsidRPr="006E169B" w:rsidRDefault="00257488" w:rsidP="00257488">
      <w:pPr>
        <w:pStyle w:val="ListParagraph"/>
        <w:numPr>
          <w:ilvl w:val="0"/>
          <w:numId w:val="2"/>
        </w:numPr>
        <w:tabs>
          <w:tab w:val="left" w:pos="4680"/>
        </w:tabs>
        <w:rPr>
          <w:b/>
          <w:bCs/>
        </w:rPr>
      </w:pPr>
      <w:r w:rsidRPr="006E169B">
        <w:rPr>
          <w:b/>
          <w:bCs/>
        </w:rPr>
        <w:t>LEADERSHIP</w:t>
      </w:r>
    </w:p>
    <w:p w14:paraId="5B0FD947" w14:textId="1D49D4FA" w:rsidR="00257488" w:rsidRPr="006E169B" w:rsidRDefault="00257488" w:rsidP="00257488">
      <w:pPr>
        <w:pStyle w:val="ListParagraph"/>
        <w:numPr>
          <w:ilvl w:val="0"/>
          <w:numId w:val="2"/>
        </w:numPr>
        <w:tabs>
          <w:tab w:val="left" w:pos="4680"/>
        </w:tabs>
        <w:rPr>
          <w:b/>
          <w:bCs/>
        </w:rPr>
      </w:pPr>
      <w:r w:rsidRPr="006E169B">
        <w:rPr>
          <w:b/>
          <w:bCs/>
        </w:rPr>
        <w:t>TRAINING &amp; DEVLOPMENT</w:t>
      </w:r>
    </w:p>
    <w:p w14:paraId="1EE89EAB" w14:textId="0F5099D8" w:rsidR="00257488" w:rsidRPr="006E169B" w:rsidRDefault="00257488" w:rsidP="00257488">
      <w:pPr>
        <w:pStyle w:val="ListParagraph"/>
        <w:numPr>
          <w:ilvl w:val="0"/>
          <w:numId w:val="2"/>
        </w:numPr>
        <w:tabs>
          <w:tab w:val="left" w:pos="4680"/>
        </w:tabs>
        <w:rPr>
          <w:b/>
          <w:bCs/>
        </w:rPr>
      </w:pPr>
      <w:r w:rsidRPr="006E169B">
        <w:rPr>
          <w:b/>
          <w:bCs/>
        </w:rPr>
        <w:t>HIGHER PRODUCTION</w:t>
      </w:r>
    </w:p>
    <w:sectPr w:rsidR="00257488" w:rsidRPr="006E169B" w:rsidSect="000C45FF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3D3E5" w14:textId="77777777" w:rsidR="00AE28A5" w:rsidRDefault="00AE28A5" w:rsidP="000C45FF">
      <w:r>
        <w:separator/>
      </w:r>
    </w:p>
  </w:endnote>
  <w:endnote w:type="continuationSeparator" w:id="0">
    <w:p w14:paraId="49A34B5C" w14:textId="77777777" w:rsidR="00AE28A5" w:rsidRDefault="00AE28A5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85D8B" w14:textId="77777777" w:rsidR="00AE28A5" w:rsidRDefault="00AE28A5" w:rsidP="000C45FF">
      <w:r>
        <w:separator/>
      </w:r>
    </w:p>
  </w:footnote>
  <w:footnote w:type="continuationSeparator" w:id="0">
    <w:p w14:paraId="40008F6A" w14:textId="77777777" w:rsidR="00AE28A5" w:rsidRDefault="00AE28A5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D3C41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98613C4" wp14:editId="17B103F2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70191"/>
    <w:multiLevelType w:val="hybridMultilevel"/>
    <w:tmpl w:val="69E6FFCE"/>
    <w:lvl w:ilvl="0" w:tplc="40090009">
      <w:start w:val="1"/>
      <w:numFmt w:val="bullet"/>
      <w:lvlText w:val=""/>
      <w:lvlJc w:val="left"/>
      <w:pPr>
        <w:ind w:left="54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" w15:restartNumberingAfterBreak="0">
    <w:nsid w:val="77F9591A"/>
    <w:multiLevelType w:val="hybridMultilevel"/>
    <w:tmpl w:val="9E6AE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190772">
    <w:abstractNumId w:val="1"/>
  </w:num>
  <w:num w:numId="2" w16cid:durableId="1121532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DA"/>
    <w:rsid w:val="00036450"/>
    <w:rsid w:val="00094499"/>
    <w:rsid w:val="000C45FF"/>
    <w:rsid w:val="000E3FD1"/>
    <w:rsid w:val="00112054"/>
    <w:rsid w:val="001317D8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57488"/>
    <w:rsid w:val="00281FD5"/>
    <w:rsid w:val="0030481B"/>
    <w:rsid w:val="003156FC"/>
    <w:rsid w:val="003254B5"/>
    <w:rsid w:val="0037121F"/>
    <w:rsid w:val="003910D8"/>
    <w:rsid w:val="003A6B7D"/>
    <w:rsid w:val="003B06CA"/>
    <w:rsid w:val="004071FC"/>
    <w:rsid w:val="00445947"/>
    <w:rsid w:val="004813B3"/>
    <w:rsid w:val="00485ADA"/>
    <w:rsid w:val="00496591"/>
    <w:rsid w:val="004C63E4"/>
    <w:rsid w:val="004D3011"/>
    <w:rsid w:val="005233F8"/>
    <w:rsid w:val="005262AC"/>
    <w:rsid w:val="005E39D5"/>
    <w:rsid w:val="00600670"/>
    <w:rsid w:val="0062123A"/>
    <w:rsid w:val="00646E75"/>
    <w:rsid w:val="006771D0"/>
    <w:rsid w:val="006E169B"/>
    <w:rsid w:val="00715FCB"/>
    <w:rsid w:val="00743101"/>
    <w:rsid w:val="00764C9F"/>
    <w:rsid w:val="007775E1"/>
    <w:rsid w:val="007867A0"/>
    <w:rsid w:val="007927F5"/>
    <w:rsid w:val="00802CA0"/>
    <w:rsid w:val="008A5450"/>
    <w:rsid w:val="008D24DC"/>
    <w:rsid w:val="009260CD"/>
    <w:rsid w:val="00940A66"/>
    <w:rsid w:val="00952C25"/>
    <w:rsid w:val="00A2118D"/>
    <w:rsid w:val="00AD0A50"/>
    <w:rsid w:val="00AD76E2"/>
    <w:rsid w:val="00AE28A5"/>
    <w:rsid w:val="00B20152"/>
    <w:rsid w:val="00B359E4"/>
    <w:rsid w:val="00B57D98"/>
    <w:rsid w:val="00B70850"/>
    <w:rsid w:val="00BF3B25"/>
    <w:rsid w:val="00C066B6"/>
    <w:rsid w:val="00C37BA1"/>
    <w:rsid w:val="00C4674C"/>
    <w:rsid w:val="00C506CF"/>
    <w:rsid w:val="00C72BED"/>
    <w:rsid w:val="00C9578B"/>
    <w:rsid w:val="00CB0055"/>
    <w:rsid w:val="00D2522B"/>
    <w:rsid w:val="00D422DE"/>
    <w:rsid w:val="00D5459D"/>
    <w:rsid w:val="00DA1F4D"/>
    <w:rsid w:val="00DD172A"/>
    <w:rsid w:val="00DF3234"/>
    <w:rsid w:val="00E25A26"/>
    <w:rsid w:val="00E4381A"/>
    <w:rsid w:val="00E55D74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EB783"/>
  <w14:defaultImageDpi w14:val="32767"/>
  <w15:chartTrackingRefBased/>
  <w15:docId w15:val="{EAF1399E-814B-45F8-B49B-A6D8FC8F6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2574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gar%20Polyfilm\AppData\Local\Microsoft\Office\16.0\DTS\en-IN%7b2D69AAAB-807D-4F21-9C84-75D2A9EFC894%7d\%7b4028AD03-BF0B-40E5-ACD5-A834F88E73A6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12BA73DBCA47F99DCD0E24E21565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EDF08-248A-4101-9784-FD738361B2C3}"/>
      </w:docPartPr>
      <w:docPartBody>
        <w:p w:rsidR="00000000" w:rsidRDefault="00000000">
          <w:pPr>
            <w:pStyle w:val="3712BA73DBCA47F99DCD0E24E2156598"/>
          </w:pPr>
          <w:r w:rsidRPr="00D5459D">
            <w:t>Profile</w:t>
          </w:r>
        </w:p>
      </w:docPartBody>
    </w:docPart>
    <w:docPart>
      <w:docPartPr>
        <w:name w:val="D9E03CE51B5B46F0B541B3100647A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54CE1-D8BE-4A90-856B-B620D3BADE9C}"/>
      </w:docPartPr>
      <w:docPartBody>
        <w:p w:rsidR="00000000" w:rsidRDefault="00000000">
          <w:pPr>
            <w:pStyle w:val="D9E03CE51B5B46F0B541B3100647A9CB"/>
          </w:pPr>
          <w:r w:rsidRPr="00CB0055">
            <w:t>Contact</w:t>
          </w:r>
        </w:p>
      </w:docPartBody>
    </w:docPart>
    <w:docPart>
      <w:docPartPr>
        <w:name w:val="61763CC7656B4E669729602A41A05D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9FD882-907C-43F7-8921-F81059C55657}"/>
      </w:docPartPr>
      <w:docPartBody>
        <w:p w:rsidR="00000000" w:rsidRDefault="00000000">
          <w:pPr>
            <w:pStyle w:val="61763CC7656B4E669729602A41A05D3D"/>
          </w:pPr>
          <w:r w:rsidRPr="004D3011">
            <w:t>PHONE:</w:t>
          </w:r>
        </w:p>
      </w:docPartBody>
    </w:docPart>
    <w:docPart>
      <w:docPartPr>
        <w:name w:val="518F865725F648A193FAF681739636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6AD5E4-A9D3-497C-880B-CD2DE42E7497}"/>
      </w:docPartPr>
      <w:docPartBody>
        <w:p w:rsidR="00000000" w:rsidRDefault="00000000">
          <w:pPr>
            <w:pStyle w:val="518F865725F648A193FAF68173963655"/>
          </w:pPr>
          <w:r w:rsidRPr="004D3011">
            <w:t>EMAIL:</w:t>
          </w:r>
        </w:p>
      </w:docPartBody>
    </w:docPart>
    <w:docPart>
      <w:docPartPr>
        <w:name w:val="859355476718405BBFADE252E15DE9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61E87-1A8F-450F-B48C-0F7EEDE7BAF5}"/>
      </w:docPartPr>
      <w:docPartBody>
        <w:p w:rsidR="00000000" w:rsidRDefault="00000000">
          <w:pPr>
            <w:pStyle w:val="859355476718405BBFADE252E15DE9C8"/>
          </w:pPr>
          <w:r w:rsidRPr="00CB0055">
            <w:t>Hobbies</w:t>
          </w:r>
        </w:p>
      </w:docPartBody>
    </w:docPart>
    <w:docPart>
      <w:docPartPr>
        <w:name w:val="0A64BB2ED38D4A419F465D03D0CB6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CF28D7-102F-491E-91AF-E53226ED1A86}"/>
      </w:docPartPr>
      <w:docPartBody>
        <w:p w:rsidR="00000000" w:rsidRDefault="00000000">
          <w:pPr>
            <w:pStyle w:val="0A64BB2ED38D4A419F465D03D0CB6D06"/>
          </w:pPr>
          <w:r w:rsidRPr="00036450">
            <w:t>EDUCATION</w:t>
          </w:r>
        </w:p>
      </w:docPartBody>
    </w:docPart>
    <w:docPart>
      <w:docPartPr>
        <w:name w:val="6017866C90384B839A86E6A745C359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ABC42-B441-4B69-B64C-7B43054272C5}"/>
      </w:docPartPr>
      <w:docPartBody>
        <w:p w:rsidR="00000000" w:rsidRDefault="00000000">
          <w:pPr>
            <w:pStyle w:val="6017866C90384B839A86E6A745C3597C"/>
          </w:pPr>
          <w:r w:rsidRPr="00036450">
            <w:t>WORK EXPERIENCE</w:t>
          </w:r>
        </w:p>
      </w:docPartBody>
    </w:docPart>
    <w:docPart>
      <w:docPartPr>
        <w:name w:val="7066901A704944979307718F3F7B2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64AE04-F7EC-4FF3-AC5A-337AA1994FC6}"/>
      </w:docPartPr>
      <w:docPartBody>
        <w:p w:rsidR="00000000" w:rsidRDefault="00000000">
          <w:pPr>
            <w:pStyle w:val="7066901A704944979307718F3F7B209A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30"/>
    <w:rsid w:val="008A5450"/>
    <w:rsid w:val="00B1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DFD78493CD4C96AFC876A75F3724F3">
    <w:name w:val="F3DFD78493CD4C96AFC876A75F3724F3"/>
  </w:style>
  <w:style w:type="paragraph" w:customStyle="1" w:styleId="6095CE914FD64D32AD7B8B7E6AA39FE0">
    <w:name w:val="6095CE914FD64D32AD7B8B7E6AA39FE0"/>
  </w:style>
  <w:style w:type="paragraph" w:customStyle="1" w:styleId="3712BA73DBCA47F99DCD0E24E2156598">
    <w:name w:val="3712BA73DBCA47F99DCD0E24E2156598"/>
  </w:style>
  <w:style w:type="paragraph" w:customStyle="1" w:styleId="082EE7C62BE14BA7800BA597822678BB">
    <w:name w:val="082EE7C62BE14BA7800BA597822678BB"/>
  </w:style>
  <w:style w:type="paragraph" w:customStyle="1" w:styleId="D9E03CE51B5B46F0B541B3100647A9CB">
    <w:name w:val="D9E03CE51B5B46F0B541B3100647A9CB"/>
  </w:style>
  <w:style w:type="paragraph" w:customStyle="1" w:styleId="61763CC7656B4E669729602A41A05D3D">
    <w:name w:val="61763CC7656B4E669729602A41A05D3D"/>
  </w:style>
  <w:style w:type="paragraph" w:customStyle="1" w:styleId="703CC0504BA045148FA1273A613CF2D9">
    <w:name w:val="703CC0504BA045148FA1273A613CF2D9"/>
  </w:style>
  <w:style w:type="paragraph" w:customStyle="1" w:styleId="399EF6A7062F46C78BE81A9C3756F569">
    <w:name w:val="399EF6A7062F46C78BE81A9C3756F569"/>
  </w:style>
  <w:style w:type="paragraph" w:customStyle="1" w:styleId="EAEA768E6A2346FBA52A5FC3B536221A">
    <w:name w:val="EAEA768E6A2346FBA52A5FC3B536221A"/>
  </w:style>
  <w:style w:type="paragraph" w:customStyle="1" w:styleId="518F865725F648A193FAF68173963655">
    <w:name w:val="518F865725F648A193FAF68173963655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14CD9B6A008C47D3A626734DD06CE964">
    <w:name w:val="14CD9B6A008C47D3A626734DD06CE964"/>
  </w:style>
  <w:style w:type="paragraph" w:customStyle="1" w:styleId="859355476718405BBFADE252E15DE9C8">
    <w:name w:val="859355476718405BBFADE252E15DE9C8"/>
  </w:style>
  <w:style w:type="paragraph" w:customStyle="1" w:styleId="508022959FBC4E9B8A983B863F3843D4">
    <w:name w:val="508022959FBC4E9B8A983B863F3843D4"/>
  </w:style>
  <w:style w:type="paragraph" w:customStyle="1" w:styleId="BD6E61747AC24F5692BD1E9EDACC1E76">
    <w:name w:val="BD6E61747AC24F5692BD1E9EDACC1E76"/>
  </w:style>
  <w:style w:type="paragraph" w:customStyle="1" w:styleId="04005924E44D49E9B70ED63C6246DA65">
    <w:name w:val="04005924E44D49E9B70ED63C6246DA65"/>
  </w:style>
  <w:style w:type="paragraph" w:customStyle="1" w:styleId="B0B41F7E04164A4EB0B9FEA357AB53E8">
    <w:name w:val="B0B41F7E04164A4EB0B9FEA357AB53E8"/>
  </w:style>
  <w:style w:type="paragraph" w:customStyle="1" w:styleId="0A64BB2ED38D4A419F465D03D0CB6D06">
    <w:name w:val="0A64BB2ED38D4A419F465D03D0CB6D06"/>
  </w:style>
  <w:style w:type="paragraph" w:customStyle="1" w:styleId="3D018A5A24524255B222EBEEBEB3CF1B">
    <w:name w:val="3D018A5A24524255B222EBEEBEB3CF1B"/>
  </w:style>
  <w:style w:type="paragraph" w:customStyle="1" w:styleId="31F2BF9EBAD0492881975AB5484CF8E2">
    <w:name w:val="31F2BF9EBAD0492881975AB5484CF8E2"/>
  </w:style>
  <w:style w:type="paragraph" w:customStyle="1" w:styleId="41D7B11A634149EEACD0D7375AFC8C9C">
    <w:name w:val="41D7B11A634149EEACD0D7375AFC8C9C"/>
  </w:style>
  <w:style w:type="paragraph" w:customStyle="1" w:styleId="AA838B4572614F2AB86CAFE860406E07">
    <w:name w:val="AA838B4572614F2AB86CAFE860406E07"/>
  </w:style>
  <w:style w:type="paragraph" w:customStyle="1" w:styleId="15CCB222A82740CB98607D94081F1961">
    <w:name w:val="15CCB222A82740CB98607D94081F1961"/>
  </w:style>
  <w:style w:type="paragraph" w:customStyle="1" w:styleId="8231042A3FA1409786F70FFD975CA211">
    <w:name w:val="8231042A3FA1409786F70FFD975CA211"/>
  </w:style>
  <w:style w:type="paragraph" w:customStyle="1" w:styleId="52272D4DAF49432EA148D24F31D392BD">
    <w:name w:val="52272D4DAF49432EA148D24F31D392BD"/>
  </w:style>
  <w:style w:type="paragraph" w:customStyle="1" w:styleId="6017866C90384B839A86E6A745C3597C">
    <w:name w:val="6017866C90384B839A86E6A745C3597C"/>
  </w:style>
  <w:style w:type="paragraph" w:customStyle="1" w:styleId="09935D863F364BFCB0A93A7AF9EE53B4">
    <w:name w:val="09935D863F364BFCB0A93A7AF9EE53B4"/>
  </w:style>
  <w:style w:type="paragraph" w:customStyle="1" w:styleId="C6134B2576EE44B7B5B7AE4160BC494A">
    <w:name w:val="C6134B2576EE44B7B5B7AE4160BC494A"/>
  </w:style>
  <w:style w:type="paragraph" w:customStyle="1" w:styleId="AB1ACA5353604F83B012A639926F1DA1">
    <w:name w:val="AB1ACA5353604F83B012A639926F1DA1"/>
  </w:style>
  <w:style w:type="paragraph" w:customStyle="1" w:styleId="2297B594F882448BA67D80238D7F9EB0">
    <w:name w:val="2297B594F882448BA67D80238D7F9EB0"/>
  </w:style>
  <w:style w:type="paragraph" w:customStyle="1" w:styleId="35AC0B9AE5684E97A679B3E8628B706F">
    <w:name w:val="35AC0B9AE5684E97A679B3E8628B706F"/>
  </w:style>
  <w:style w:type="paragraph" w:customStyle="1" w:styleId="6AD9D50AEF2A4BED83D40AAA2F1C3277">
    <w:name w:val="6AD9D50AEF2A4BED83D40AAA2F1C3277"/>
  </w:style>
  <w:style w:type="paragraph" w:customStyle="1" w:styleId="86BF34096D9D49289E81F70C56973C1A">
    <w:name w:val="86BF34096D9D49289E81F70C56973C1A"/>
  </w:style>
  <w:style w:type="paragraph" w:customStyle="1" w:styleId="63B297DEF38646C2AD0A84F4C867559D">
    <w:name w:val="63B297DEF38646C2AD0A84F4C867559D"/>
  </w:style>
  <w:style w:type="paragraph" w:customStyle="1" w:styleId="09BDB1791418455DAF9981D8EFBE57CA">
    <w:name w:val="09BDB1791418455DAF9981D8EFBE57CA"/>
  </w:style>
  <w:style w:type="paragraph" w:customStyle="1" w:styleId="2C07FBF5238C4E80A42FEEAD0437E738">
    <w:name w:val="2C07FBF5238C4E80A42FEEAD0437E738"/>
  </w:style>
  <w:style w:type="paragraph" w:customStyle="1" w:styleId="94D8A5D9DE474F588E496B762F973C4C">
    <w:name w:val="94D8A5D9DE474F588E496B762F973C4C"/>
  </w:style>
  <w:style w:type="paragraph" w:customStyle="1" w:styleId="B01CE4CF10F94D32A13571D1DED32C68">
    <w:name w:val="B01CE4CF10F94D32A13571D1DED32C68"/>
  </w:style>
  <w:style w:type="paragraph" w:customStyle="1" w:styleId="83C1C6D47BC6488AAD1838F33DF4E77B">
    <w:name w:val="83C1C6D47BC6488AAD1838F33DF4E77B"/>
  </w:style>
  <w:style w:type="paragraph" w:customStyle="1" w:styleId="33E9DA4AFFB54ADB9E0C4552C10C8722">
    <w:name w:val="33E9DA4AFFB54ADB9E0C4552C10C8722"/>
  </w:style>
  <w:style w:type="paragraph" w:customStyle="1" w:styleId="6D4C4C6A918442B28E96C48C951B58C8">
    <w:name w:val="6D4C4C6A918442B28E96C48C951B58C8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 w:bidi="ar-SA"/>
      <w14:ligatures w14:val="none"/>
    </w:rPr>
  </w:style>
  <w:style w:type="paragraph" w:customStyle="1" w:styleId="7066901A704944979307718F3F7B209A">
    <w:name w:val="7066901A704944979307718F3F7B20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{4028AD03-BF0B-40E5-ACD5-A834F88E73A6}tf00546271_win32</Template>
  <TotalTime>35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Polyfilm</dc:creator>
  <cp:keywords/>
  <dc:description/>
  <cp:lastModifiedBy>Sagar Polyfilm</cp:lastModifiedBy>
  <cp:revision>4</cp:revision>
  <dcterms:created xsi:type="dcterms:W3CDTF">2025-09-10T04:31:00Z</dcterms:created>
  <dcterms:modified xsi:type="dcterms:W3CDTF">2025-09-10T08:33:00Z</dcterms:modified>
</cp:coreProperties>
</file>